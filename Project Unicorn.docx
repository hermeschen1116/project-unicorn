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25C7" w14:textId="721BF5B0" w:rsidR="006B5D42" w:rsidRDefault="006B5D42" w:rsidP="0005305B">
      <w:pPr>
        <w:pStyle w:val="1"/>
        <w:jc w:val="center"/>
      </w:pPr>
      <w:r>
        <w:rPr>
          <w:noProof/>
        </w:rPr>
        <w:drawing>
          <wp:inline distT="0" distB="0" distL="0" distR="0" wp14:anchorId="10D152D7" wp14:editId="3A588CBD">
            <wp:extent cx="1945005" cy="19507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19878" w14:textId="517FECCC" w:rsidR="00D4304F" w:rsidRDefault="0005305B" w:rsidP="0005305B">
      <w:pPr>
        <w:pStyle w:val="1"/>
        <w:jc w:val="center"/>
      </w:pPr>
      <w:r w:rsidRPr="0005305B">
        <w:t>Project Unicorn</w:t>
      </w:r>
    </w:p>
    <w:p w14:paraId="1E5903F8" w14:textId="46C2A84D" w:rsidR="007A050F" w:rsidRPr="007A050F" w:rsidRDefault="007A050F" w:rsidP="007A050F">
      <w:pPr>
        <w:pStyle w:val="afb"/>
        <w:jc w:val="center"/>
        <w:rPr>
          <w:rFonts w:eastAsia="SimHei"/>
          <w:sz w:val="20"/>
          <w:szCs w:val="20"/>
        </w:rPr>
      </w:pPr>
      <w:r w:rsidRPr="007A050F">
        <w:rPr>
          <w:sz w:val="20"/>
          <w:szCs w:val="20"/>
        </w:rPr>
        <w:t>NCU machine learning course final project</w:t>
      </w:r>
    </w:p>
    <w:p w14:paraId="7502FE72" w14:textId="725083B0" w:rsidR="00D4304F" w:rsidRPr="00943319" w:rsidRDefault="0005305B" w:rsidP="0005305B">
      <w:pPr>
        <w:jc w:val="center"/>
        <w:rPr>
          <w:b/>
          <w:bCs/>
        </w:rPr>
      </w:pPr>
      <w:r w:rsidRPr="00943319">
        <w:rPr>
          <w:b/>
          <w:bCs/>
        </w:rPr>
        <w:t>Group 12</w:t>
      </w:r>
    </w:p>
    <w:p w14:paraId="15D8DA12" w14:textId="20A05B20" w:rsidR="0005305B" w:rsidRPr="00943319" w:rsidRDefault="0005305B" w:rsidP="0005305B">
      <w:pPr>
        <w:jc w:val="center"/>
        <w:rPr>
          <w:b/>
          <w:bCs/>
        </w:rPr>
      </w:pPr>
      <w:r w:rsidRPr="00943319">
        <w:rPr>
          <w:rFonts w:hint="eastAsia"/>
          <w:b/>
          <w:bCs/>
        </w:rPr>
        <w:t>劉裕方</w:t>
      </w:r>
      <w:r w:rsidRPr="00943319">
        <w:rPr>
          <w:rFonts w:hint="eastAsia"/>
          <w:b/>
          <w:bCs/>
        </w:rPr>
        <w:t>,</w:t>
      </w:r>
      <w:r w:rsidRPr="00943319">
        <w:rPr>
          <w:rFonts w:hint="eastAsia"/>
          <w:b/>
          <w:bCs/>
        </w:rPr>
        <w:t>楊宇翔</w:t>
      </w:r>
      <w:r w:rsidRPr="00943319">
        <w:rPr>
          <w:rFonts w:hint="eastAsia"/>
          <w:b/>
          <w:bCs/>
        </w:rPr>
        <w:t xml:space="preserve">, </w:t>
      </w:r>
      <w:r w:rsidRPr="00943319">
        <w:rPr>
          <w:rFonts w:hint="eastAsia"/>
          <w:b/>
          <w:bCs/>
        </w:rPr>
        <w:t>顏紹同</w:t>
      </w:r>
      <w:r w:rsidRPr="00943319">
        <w:rPr>
          <w:rFonts w:hint="eastAsia"/>
          <w:b/>
          <w:bCs/>
        </w:rPr>
        <w:t xml:space="preserve">, </w:t>
      </w:r>
      <w:r w:rsidRPr="00943319">
        <w:rPr>
          <w:rFonts w:hint="eastAsia"/>
          <w:b/>
          <w:bCs/>
        </w:rPr>
        <w:t>陳禾旻</w:t>
      </w:r>
    </w:p>
    <w:p w14:paraId="0EE846DD" w14:textId="7D302187" w:rsidR="00D4304F" w:rsidRDefault="0005305B">
      <w:pPr>
        <w:pStyle w:val="2"/>
      </w:pPr>
      <w:r w:rsidRPr="0005305B">
        <w:t>1.</w:t>
      </w:r>
      <w:r w:rsidR="00524E49">
        <w:rPr>
          <w:rFonts w:hint="eastAsia"/>
          <w:lang w:eastAsia="zh-TW"/>
        </w:rPr>
        <w:t xml:space="preserve"> </w:t>
      </w:r>
      <w:r w:rsidRPr="0005305B">
        <w:t>motivation</w:t>
      </w:r>
    </w:p>
    <w:p w14:paraId="22D7DDB0" w14:textId="79FDD712" w:rsidR="0005305B" w:rsidRDefault="0005305B" w:rsidP="0005305B">
      <w:pPr>
        <w:rPr>
          <w:rFonts w:eastAsia="SimHei"/>
        </w:rPr>
      </w:pPr>
      <w:r w:rsidRPr="0005305B">
        <w:t>Due to our interest in economics, at first, we chose to build a model in order to predict stock based on the analysis of ppt’s discussion.</w:t>
      </w:r>
      <w:r w:rsidR="00943319">
        <w:t xml:space="preserve"> </w:t>
      </w:r>
      <w:r w:rsidRPr="0005305B">
        <w:t>After some research,</w:t>
      </w:r>
      <w:r w:rsidR="00943319">
        <w:t xml:space="preserve"> </w:t>
      </w:r>
      <w:r w:rsidRPr="0005305B">
        <w:t>we found the idea of predicting stock prospects is great. However, gaining the feature of discussion would be difficult for us.</w:t>
      </w:r>
      <w:r w:rsidR="00943319">
        <w:t xml:space="preserve"> F</w:t>
      </w:r>
      <w:r w:rsidRPr="0005305B">
        <w:t>ortunately, we discovered an interesting data set on Kaggle which is about the start-ups. Also, it's related to our original idea about predicting the prospect of a stock/company, so we came up with a new plan based on this data set.</w:t>
      </w:r>
    </w:p>
    <w:p w14:paraId="65DF50F9" w14:textId="17E45D33" w:rsidR="0005305B" w:rsidRDefault="0005305B" w:rsidP="0005305B">
      <w:pPr>
        <w:pStyle w:val="2"/>
      </w:pPr>
      <w:r w:rsidRPr="0005305B">
        <w:t>2.</w:t>
      </w:r>
      <w:r w:rsidR="00524E49">
        <w:rPr>
          <w:rFonts w:hint="eastAsia"/>
          <w:lang w:eastAsia="zh-TW"/>
        </w:rPr>
        <w:t xml:space="preserve"> </w:t>
      </w:r>
      <w:r w:rsidRPr="0005305B">
        <w:t>goal</w:t>
      </w:r>
    </w:p>
    <w:p w14:paraId="01EAE389" w14:textId="1D7BF07D" w:rsidR="0005305B" w:rsidRDefault="0005305B" w:rsidP="0005305B">
      <w:pPr>
        <w:pStyle w:val="a0"/>
      </w:pPr>
      <w:r>
        <w:rPr>
          <w:rFonts w:hint="eastAsia"/>
        </w:rPr>
        <w:t>Provide an interactive and fun way to know about start-ups.</w:t>
      </w:r>
    </w:p>
    <w:p w14:paraId="2B27AE93" w14:textId="562DFEFB" w:rsidR="0005305B" w:rsidRDefault="0005305B" w:rsidP="0005305B">
      <w:pPr>
        <w:pStyle w:val="a0"/>
      </w:pPr>
      <w:r>
        <w:rPr>
          <w:rFonts w:hint="eastAsia"/>
        </w:rPr>
        <w:t>Give some possible investment targets.</w:t>
      </w:r>
    </w:p>
    <w:p w14:paraId="2C6112E6" w14:textId="1CB4C993" w:rsidR="0005305B" w:rsidRDefault="0005305B" w:rsidP="0005305B">
      <w:pPr>
        <w:pStyle w:val="a0"/>
      </w:pPr>
      <w:r>
        <w:rPr>
          <w:rFonts w:hint="eastAsia"/>
        </w:rPr>
        <w:t>Find out the key traits of a company to be successful.</w:t>
      </w:r>
    </w:p>
    <w:p w14:paraId="3803DD4E" w14:textId="1B7F0138" w:rsidR="0005305B" w:rsidRDefault="0005305B" w:rsidP="0005305B">
      <w:pPr>
        <w:pStyle w:val="a0"/>
      </w:pPr>
      <w:r>
        <w:rPr>
          <w:rFonts w:hint="eastAsia"/>
        </w:rPr>
        <w:t>Passing the class.</w:t>
      </w:r>
    </w:p>
    <w:p w14:paraId="1F16B6E5" w14:textId="2BCDF95E" w:rsidR="00513716" w:rsidRDefault="00556548" w:rsidP="00513716">
      <w:pPr>
        <w:pStyle w:val="2"/>
      </w:pPr>
      <w:r w:rsidRPr="00556548">
        <w:lastRenderedPageBreak/>
        <w:t>3.</w:t>
      </w:r>
      <w:r w:rsidR="00524E49">
        <w:rPr>
          <w:rFonts w:hint="eastAsia"/>
          <w:lang w:eastAsia="zh-TW"/>
        </w:rPr>
        <w:t xml:space="preserve"> </w:t>
      </w:r>
      <w:r w:rsidRPr="00556548">
        <w:t>related Work/ Market Survey</w:t>
      </w:r>
    </w:p>
    <w:p w14:paraId="2325CD41" w14:textId="77777777" w:rsidR="004C7A45" w:rsidRDefault="00F8171D" w:rsidP="00F8171D">
      <w:pPr>
        <w:rPr>
          <w:rFonts w:eastAsia="SimHei"/>
        </w:rPr>
      </w:pPr>
      <w:r w:rsidRPr="00F8171D">
        <w:rPr>
          <w:rFonts w:hint="eastAsia"/>
        </w:rPr>
        <w:t>“</w:t>
      </w:r>
      <w:r w:rsidRPr="00F8171D">
        <w:t>Unicorn”, Aileen Lee called a successful company, refers to a privately held startup company with a value of over $1 billion.</w:t>
      </w:r>
      <w:r w:rsidR="00943319">
        <w:t xml:space="preserve"> </w:t>
      </w:r>
      <w:r w:rsidRPr="00F8171D">
        <w:t>Our work is to know the potential of this company</w:t>
      </w:r>
      <w:r w:rsidR="00526BDB">
        <w:t xml:space="preserve"> </w:t>
      </w:r>
      <w:r w:rsidR="00526BDB" w:rsidRPr="00526BDB">
        <w:t>whether it could become a “Unicorn” company or not,</w:t>
      </w:r>
      <w:r w:rsidR="00943319">
        <w:t xml:space="preserve"> </w:t>
      </w:r>
      <w:r w:rsidR="00526BDB" w:rsidRPr="00526BDB">
        <w:t>in the other word,</w:t>
      </w:r>
      <w:r w:rsidR="00943319">
        <w:t xml:space="preserve"> </w:t>
      </w:r>
      <w:r w:rsidR="00526BDB" w:rsidRPr="00526BDB">
        <w:t>the probability of becoming a “Unicorn” company will be our target value.</w:t>
      </w:r>
      <w:r w:rsidR="00943319">
        <w:t xml:space="preserve"> </w:t>
      </w:r>
      <w:r w:rsidR="00526BDB" w:rsidRPr="00526BDB">
        <w:t>The feature of explanatory value used for fitting the model will be company’s funding date, industries, financial, people, technology.</w:t>
      </w:r>
    </w:p>
    <w:p w14:paraId="51D37537" w14:textId="6CCA2CCE" w:rsidR="004C7A45" w:rsidRDefault="004C7A45" w:rsidP="00F8171D">
      <w:r>
        <w:rPr>
          <w:noProof/>
        </w:rPr>
        <w:drawing>
          <wp:inline distT="0" distB="0" distL="0" distR="0" wp14:anchorId="3B8A97BF" wp14:editId="37A9DDB3">
            <wp:extent cx="3476625" cy="232990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4" cy="2336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A95B0" w14:textId="035BAEF2" w:rsidR="00165884" w:rsidRPr="00164773" w:rsidRDefault="00E62A2E" w:rsidP="00F8171D">
      <w:pPr>
        <w:rPr>
          <w:rFonts w:eastAsia="SimHei"/>
        </w:rPr>
      </w:pPr>
      <w:r>
        <w:t xml:space="preserve"> </w:t>
      </w:r>
      <w:r w:rsidR="00526BDB" w:rsidRPr="00526BDB">
        <w:t xml:space="preserve">In order to gain these </w:t>
      </w:r>
      <w:proofErr w:type="gramStart"/>
      <w:r w:rsidR="00526BDB" w:rsidRPr="00526BDB">
        <w:t>features ,we</w:t>
      </w:r>
      <w:proofErr w:type="gramEnd"/>
      <w:r w:rsidR="00526BDB" w:rsidRPr="00526BDB">
        <w:t xml:space="preserve"> consider to use the data from CrunchBase, a web database  about start-ups. The original source of the data set we use is from here.</w:t>
      </w:r>
    </w:p>
    <w:p w14:paraId="3D20ADB7" w14:textId="142CF856" w:rsidR="00165884" w:rsidRDefault="00165884" w:rsidP="00F8171D">
      <w:r w:rsidRPr="00165884">
        <w:rPr>
          <w:noProof/>
        </w:rPr>
        <w:drawing>
          <wp:inline distT="0" distB="0" distL="0" distR="0" wp14:anchorId="177B8583" wp14:editId="16EF2D66">
            <wp:extent cx="4276725" cy="1104900"/>
            <wp:effectExtent l="0" t="0" r="0" b="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23C3E5AE-22C6-5CDD-E5DA-4807B8D49E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23C3E5AE-22C6-5CDD-E5DA-4807B8D49E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1" b="30846"/>
                    <a:stretch/>
                  </pic:blipFill>
                  <pic:spPr bwMode="auto">
                    <a:xfrm>
                      <a:off x="0" y="0"/>
                      <a:ext cx="4277234" cy="110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A6C7" w14:textId="5C801887" w:rsidR="004C7A45" w:rsidRPr="00165884" w:rsidRDefault="00165884" w:rsidP="00F8171D">
      <w:pPr>
        <w:rPr>
          <w:rFonts w:eastAsia="SimHei"/>
        </w:rPr>
      </w:pPr>
      <w:r>
        <w:br w:type="page"/>
      </w:r>
    </w:p>
    <w:p w14:paraId="5E2D6D3F" w14:textId="6B836BDD" w:rsidR="00504D9A" w:rsidRDefault="00504D9A" w:rsidP="00504D9A">
      <w:pPr>
        <w:pStyle w:val="2"/>
      </w:pPr>
      <w:r w:rsidRPr="00504D9A">
        <w:lastRenderedPageBreak/>
        <w:t>4.</w:t>
      </w:r>
      <w:r w:rsidR="00524E49">
        <w:rPr>
          <w:rFonts w:hint="eastAsia"/>
          <w:lang w:eastAsia="zh-TW"/>
        </w:rPr>
        <w:t xml:space="preserve"> </w:t>
      </w:r>
      <w:r w:rsidRPr="00504D9A">
        <w:t>users</w:t>
      </w:r>
    </w:p>
    <w:p w14:paraId="1B3EEBE5" w14:textId="3102D39D" w:rsidR="00504D9A" w:rsidRDefault="0096682F" w:rsidP="00504D9A">
      <w:r w:rsidRPr="0096682F">
        <w:t>By giving the users characteristics of unicorn company, the people who have potential to use Project Unicorn would be Investors that are seeking a practical way to know if a start-up will become a unicorn. People that are seeking the chance to enter a start-up. Start-up founders who want to evaluate their own or other's company by objective index(s).</w:t>
      </w:r>
    </w:p>
    <w:p w14:paraId="42E9EDD0" w14:textId="65899E1B" w:rsidR="00446700" w:rsidRDefault="00446700" w:rsidP="00446700">
      <w:pPr>
        <w:pStyle w:val="2"/>
      </w:pPr>
      <w:r w:rsidRPr="00446700">
        <w:t>5.</w:t>
      </w:r>
      <w:r w:rsidR="00524E49">
        <w:rPr>
          <w:rFonts w:hint="eastAsia"/>
          <w:lang w:eastAsia="zh-TW"/>
        </w:rPr>
        <w:t xml:space="preserve"> </w:t>
      </w:r>
      <w:r w:rsidRPr="00446700">
        <w:t>explanation of Product Features</w:t>
      </w:r>
    </w:p>
    <w:p w14:paraId="1B9A5999" w14:textId="70BEDF4E" w:rsidR="00EC726B" w:rsidRDefault="00EC726B" w:rsidP="008D71CF">
      <w:pPr>
        <w:pStyle w:val="3"/>
      </w:pPr>
      <w:r w:rsidRPr="00EC726B">
        <w:t>5.1</w:t>
      </w:r>
      <w:r w:rsidR="00524E49">
        <w:rPr>
          <w:rFonts w:hint="eastAsia"/>
          <w:lang w:eastAsia="zh-TW"/>
        </w:rPr>
        <w:t xml:space="preserve"> </w:t>
      </w:r>
      <w:r w:rsidRPr="00EC726B">
        <w:t>Backend: NT-D</w:t>
      </w:r>
    </w:p>
    <w:p w14:paraId="3AF2AC69" w14:textId="722F7A60" w:rsidR="00AE35C1" w:rsidRDefault="00AE35C1" w:rsidP="00031D9C">
      <w:pPr>
        <w:ind w:left="480"/>
      </w:pPr>
      <w:r w:rsidRPr="00AE35C1">
        <w:t>Our model will be able to tell the probability of a company becoming “Unicorn”.</w:t>
      </w:r>
      <w:r w:rsidR="00E62A2E">
        <w:t xml:space="preserve"> With</w:t>
      </w:r>
      <w:r w:rsidRPr="00AE35C1">
        <w:t xml:space="preserve"> algorithm </w:t>
      </w:r>
      <w:r w:rsidR="00CA3B95">
        <w:t xml:space="preserve">capable </w:t>
      </w:r>
      <w:r w:rsidRPr="00AE35C1">
        <w:t>to Predict the Future Development of Start-up Companies.</w:t>
      </w:r>
    </w:p>
    <w:p w14:paraId="4F22E6DA" w14:textId="3F98F1E5" w:rsidR="003544B2" w:rsidRDefault="004A6D4C" w:rsidP="00031D9C">
      <w:pPr>
        <w:ind w:left="480"/>
      </w:pPr>
      <w:r w:rsidRPr="004A6D4C">
        <w:rPr>
          <w:noProof/>
        </w:rPr>
        <w:drawing>
          <wp:inline distT="0" distB="0" distL="0" distR="0" wp14:anchorId="6984C1EB" wp14:editId="72A6E063">
            <wp:extent cx="1876425" cy="1416517"/>
            <wp:effectExtent l="0" t="0" r="0" b="0"/>
            <wp:docPr id="16" name="圖片 15">
              <a:extLst xmlns:a="http://schemas.openxmlformats.org/drawingml/2006/main">
                <a:ext uri="{FF2B5EF4-FFF2-40B4-BE49-F238E27FC236}">
                  <a16:creationId xmlns:a16="http://schemas.microsoft.com/office/drawing/2014/main" id="{779289E3-AAD8-A246-1459-9968845C4A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>
                      <a:extLst>
                        <a:ext uri="{FF2B5EF4-FFF2-40B4-BE49-F238E27FC236}">
                          <a16:creationId xmlns:a16="http://schemas.microsoft.com/office/drawing/2014/main" id="{779289E3-AAD8-A246-1459-9968845C4A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76" cy="142327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092EC0E" w14:textId="18903E9E" w:rsidR="00AE35C1" w:rsidRDefault="006C365B" w:rsidP="00AE35C1">
      <w:pPr>
        <w:pStyle w:val="3"/>
      </w:pPr>
      <w:r w:rsidRPr="006C365B">
        <w:t>5.2</w:t>
      </w:r>
      <w:r w:rsidR="00524E49">
        <w:rPr>
          <w:rFonts w:hint="eastAsia"/>
          <w:lang w:eastAsia="zh-TW"/>
        </w:rPr>
        <w:t xml:space="preserve"> </w:t>
      </w:r>
      <w:r w:rsidRPr="006C365B">
        <w:t>Frontend: La+ Program</w:t>
      </w:r>
    </w:p>
    <w:p w14:paraId="3A1B1971" w14:textId="76A3D0C9" w:rsidR="00217DB1" w:rsidRPr="00217DB1" w:rsidRDefault="00F4556D" w:rsidP="00217DB1">
      <w:pPr>
        <w:ind w:left="720"/>
        <w:rPr>
          <w:rFonts w:eastAsia="SimHei"/>
        </w:rPr>
      </w:pPr>
      <w:r w:rsidRPr="00F4556D">
        <w:t>Since we won’t want users to see directly into our code, we will have a UI for users to</w:t>
      </w:r>
      <w:r>
        <w:t xml:space="preserve"> </w:t>
      </w:r>
      <w:r w:rsidRPr="00F4556D">
        <w:t>Interact with NT-D.UI will show the user the possibility if a start-up will become a unicorn. Suggest the users what features they should focus on.</w:t>
      </w:r>
      <w:r w:rsidR="00CA3B95">
        <w:t xml:space="preserve"> </w:t>
      </w:r>
      <w:r w:rsidRPr="00F4556D">
        <w:t>By default, showing what are in common between unicorns gives the users idea to deploy their resource.</w:t>
      </w:r>
    </w:p>
    <w:p w14:paraId="271214D5" w14:textId="0781A844" w:rsidR="00217DB1" w:rsidRPr="00217DB1" w:rsidRDefault="00217DB1" w:rsidP="00217DB1">
      <w:pPr>
        <w:ind w:left="720"/>
      </w:pPr>
      <w:r w:rsidRPr="00217DB1">
        <w:rPr>
          <w:noProof/>
        </w:rPr>
        <w:drawing>
          <wp:inline distT="0" distB="0" distL="0" distR="0" wp14:anchorId="1BE779B2" wp14:editId="71886B85">
            <wp:extent cx="4343400" cy="1219200"/>
            <wp:effectExtent l="171450" t="152400" r="152400" b="171450"/>
            <wp:docPr id="21" name="圖片 20">
              <a:extLst xmlns:a="http://schemas.openxmlformats.org/drawingml/2006/main">
                <a:ext uri="{FF2B5EF4-FFF2-40B4-BE49-F238E27FC236}">
                  <a16:creationId xmlns:a16="http://schemas.microsoft.com/office/drawing/2014/main" id="{46EA1457-CF4B-5E81-57FD-743B31131B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>
                      <a:extLst>
                        <a:ext uri="{FF2B5EF4-FFF2-40B4-BE49-F238E27FC236}">
                          <a16:creationId xmlns:a16="http://schemas.microsoft.com/office/drawing/2014/main" id="{46EA1457-CF4B-5E81-57FD-743B31131B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10000" r="2084" b="10000"/>
                    <a:stretch/>
                  </pic:blipFill>
                  <pic:spPr bwMode="auto">
                    <a:xfrm>
                      <a:off x="0" y="0"/>
                      <a:ext cx="4343411" cy="121920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6A035C1" w14:textId="6543B577" w:rsidR="00192AAC" w:rsidRDefault="00192AAC" w:rsidP="00192AAC">
      <w:pPr>
        <w:pStyle w:val="2"/>
      </w:pPr>
      <w:r w:rsidRPr="00192AAC">
        <w:lastRenderedPageBreak/>
        <w:t>6.</w:t>
      </w:r>
      <w:r w:rsidR="001E1EF5">
        <w:rPr>
          <w:rFonts w:hint="eastAsia"/>
          <w:lang w:eastAsia="zh-TW"/>
        </w:rPr>
        <w:t xml:space="preserve"> </w:t>
      </w:r>
      <w:r w:rsidRPr="00192AAC">
        <w:t>the Solution Architecture</w:t>
      </w:r>
    </w:p>
    <w:p w14:paraId="1218566B" w14:textId="71959216" w:rsidR="002A3549" w:rsidRDefault="002A3549" w:rsidP="002A3549">
      <w:pPr>
        <w:pStyle w:val="3"/>
      </w:pPr>
      <w:r w:rsidRPr="002A3549">
        <w:t>6.1</w:t>
      </w:r>
      <w:r w:rsidR="001E1EF5">
        <w:rPr>
          <w:rFonts w:hint="eastAsia"/>
          <w:lang w:eastAsia="zh-TW"/>
        </w:rPr>
        <w:t xml:space="preserve"> </w:t>
      </w:r>
      <w:r w:rsidRPr="002A3549">
        <w:t>Python 3.10.8</w:t>
      </w:r>
    </w:p>
    <w:p w14:paraId="3EB1EFDC" w14:textId="10364993" w:rsidR="00BE6746" w:rsidRDefault="00031D9C" w:rsidP="00BE6746">
      <w:pPr>
        <w:ind w:firstLine="720"/>
        <w:rPr>
          <w:rFonts w:eastAsia="SimHei"/>
        </w:rPr>
      </w:pPr>
      <w:r w:rsidRPr="00031D9C">
        <w:rPr>
          <w:rFonts w:eastAsia="SimHei"/>
        </w:rPr>
        <w:t>powerful programming language, able to use the package we need.</w:t>
      </w:r>
    </w:p>
    <w:p w14:paraId="39F837EA" w14:textId="2FC31546" w:rsidR="001B6DDF" w:rsidRDefault="001B6DDF" w:rsidP="001B6DDF">
      <w:pPr>
        <w:pStyle w:val="3"/>
      </w:pPr>
      <w:r w:rsidRPr="001B6DDF">
        <w:t>6.2</w:t>
      </w:r>
      <w:r w:rsidR="001E1EF5">
        <w:rPr>
          <w:rFonts w:hint="eastAsia"/>
          <w:lang w:eastAsia="zh-TW"/>
        </w:rPr>
        <w:t xml:space="preserve"> </w:t>
      </w:r>
      <w:r w:rsidRPr="001B6DDF">
        <w:t>Py</w:t>
      </w:r>
      <w:r w:rsidR="00524E49">
        <w:rPr>
          <w:rFonts w:hint="eastAsia"/>
          <w:lang w:eastAsia="zh-TW"/>
        </w:rPr>
        <w:t>T</w:t>
      </w:r>
      <w:r w:rsidRPr="001B6DDF">
        <w:t>orch</w:t>
      </w:r>
    </w:p>
    <w:p w14:paraId="0B6F6B41" w14:textId="5C304D3F" w:rsidR="00E04E95" w:rsidRDefault="009F718C" w:rsidP="006716B5">
      <w:pPr>
        <w:ind w:left="720"/>
        <w:rPr>
          <w:rFonts w:eastAsia="SimHei"/>
        </w:rPr>
      </w:pPr>
      <w:r w:rsidRPr="001B6DDF">
        <w:t>Py</w:t>
      </w:r>
      <w:r>
        <w:rPr>
          <w:rFonts w:hint="eastAsia"/>
          <w:lang w:eastAsia="zh-TW"/>
        </w:rPr>
        <w:t>T</w:t>
      </w:r>
      <w:r w:rsidRPr="001B6DDF">
        <w:t>orch</w:t>
      </w:r>
      <w:r w:rsidRPr="001068DE">
        <w:rPr>
          <w:rFonts w:eastAsia="SimHei"/>
        </w:rPr>
        <w:t xml:space="preserve"> </w:t>
      </w:r>
      <w:r w:rsidR="001068DE" w:rsidRPr="001068DE">
        <w:rPr>
          <w:rFonts w:eastAsia="SimHei"/>
        </w:rPr>
        <w:t>has tensor computation (like NumPy) with strong GPU acceleration to shorten our training time.</w:t>
      </w:r>
      <w:r w:rsidR="00CA3B95">
        <w:rPr>
          <w:rFonts w:eastAsia="SimHei"/>
        </w:rPr>
        <w:t xml:space="preserve"> </w:t>
      </w:r>
      <w:proofErr w:type="gramStart"/>
      <w:r w:rsidR="001068DE" w:rsidRPr="001068DE">
        <w:rPr>
          <w:rFonts w:eastAsia="SimHei"/>
        </w:rPr>
        <w:t>DNN</w:t>
      </w:r>
      <w:proofErr w:type="gramEnd"/>
      <w:r w:rsidR="001068DE" w:rsidRPr="001068DE">
        <w:rPr>
          <w:rFonts w:eastAsia="SimHei"/>
        </w:rPr>
        <w:t xml:space="preserve"> we used will be built on a tape-based </w:t>
      </w:r>
      <w:proofErr w:type="spellStart"/>
      <w:r w:rsidR="001068DE" w:rsidRPr="001068DE">
        <w:rPr>
          <w:rFonts w:eastAsia="SimHei"/>
        </w:rPr>
        <w:t>autograd</w:t>
      </w:r>
      <w:proofErr w:type="spellEnd"/>
      <w:r w:rsidR="001068DE" w:rsidRPr="001068DE">
        <w:rPr>
          <w:rFonts w:eastAsia="SimHei"/>
        </w:rPr>
        <w:t xml:space="preserve"> system.</w:t>
      </w:r>
      <w:r w:rsidR="00CA3B95">
        <w:rPr>
          <w:rFonts w:eastAsia="SimHei"/>
        </w:rPr>
        <w:t xml:space="preserve"> </w:t>
      </w:r>
      <w:r w:rsidR="001068DE" w:rsidRPr="001068DE">
        <w:rPr>
          <w:rFonts w:eastAsia="SimHei"/>
        </w:rPr>
        <w:t xml:space="preserve">NumPy, SciPy, and </w:t>
      </w:r>
      <w:proofErr w:type="spellStart"/>
      <w:r w:rsidR="001068DE" w:rsidRPr="001068DE">
        <w:rPr>
          <w:rFonts w:eastAsia="SimHei"/>
        </w:rPr>
        <w:t>Cython</w:t>
      </w:r>
      <w:proofErr w:type="spellEnd"/>
      <w:r w:rsidR="001068DE" w:rsidRPr="001068DE">
        <w:rPr>
          <w:rFonts w:eastAsia="SimHei"/>
        </w:rPr>
        <w:t xml:space="preserve"> are all able to extend PyTorch. </w:t>
      </w:r>
      <w:r w:rsidRPr="001B6DDF">
        <w:t>Py</w:t>
      </w:r>
      <w:r>
        <w:rPr>
          <w:rFonts w:hint="eastAsia"/>
          <w:lang w:eastAsia="zh-TW"/>
        </w:rPr>
        <w:t>T</w:t>
      </w:r>
      <w:r w:rsidRPr="001B6DDF">
        <w:t>orch</w:t>
      </w:r>
      <w:r w:rsidRPr="001068DE">
        <w:rPr>
          <w:rFonts w:eastAsia="SimHei"/>
        </w:rPr>
        <w:t xml:space="preserve"> </w:t>
      </w:r>
      <w:r w:rsidR="001068DE" w:rsidRPr="001068DE">
        <w:rPr>
          <w:rFonts w:eastAsia="SimHei"/>
        </w:rPr>
        <w:t xml:space="preserve">also has multiprocessing which is useful for data loading and </w:t>
      </w:r>
      <w:proofErr w:type="spellStart"/>
      <w:r w:rsidR="001068DE" w:rsidRPr="001068DE">
        <w:rPr>
          <w:rFonts w:eastAsia="SimHei"/>
        </w:rPr>
        <w:t>Hogwild</w:t>
      </w:r>
      <w:proofErr w:type="spellEnd"/>
      <w:r w:rsidR="001068DE" w:rsidRPr="001068DE">
        <w:rPr>
          <w:rFonts w:eastAsia="SimHei"/>
        </w:rPr>
        <w:t xml:space="preserve"> training.</w:t>
      </w:r>
    </w:p>
    <w:p w14:paraId="4709DCE0" w14:textId="60349F5E" w:rsidR="00073DA0" w:rsidRDefault="00073DA0" w:rsidP="00073DA0">
      <w:pPr>
        <w:pStyle w:val="3"/>
      </w:pPr>
      <w:r w:rsidRPr="00073DA0">
        <w:t>6.3</w:t>
      </w:r>
      <w:r w:rsidR="001E1EF5">
        <w:rPr>
          <w:rFonts w:hint="eastAsia"/>
          <w:lang w:eastAsia="zh-TW"/>
        </w:rPr>
        <w:t xml:space="preserve"> </w:t>
      </w:r>
      <w:r w:rsidRPr="00073DA0">
        <w:t>PyTorch Lightning</w:t>
      </w:r>
    </w:p>
    <w:p w14:paraId="7FAD23EB" w14:textId="5962C9D8" w:rsidR="00073DA0" w:rsidRDefault="007E29C0" w:rsidP="007E29C0">
      <w:pPr>
        <w:ind w:firstLine="720"/>
        <w:rPr>
          <w:rFonts w:eastAsia="SimHei"/>
        </w:rPr>
      </w:pPr>
      <w:r w:rsidRPr="007E29C0">
        <w:rPr>
          <w:rFonts w:eastAsia="SimHei"/>
        </w:rPr>
        <w:t xml:space="preserve">PyTorch Lightning can make the </w:t>
      </w:r>
      <w:r w:rsidR="009F718C" w:rsidRPr="001B6DDF">
        <w:t>Py</w:t>
      </w:r>
      <w:r w:rsidR="009F718C">
        <w:rPr>
          <w:rFonts w:hint="eastAsia"/>
          <w:lang w:eastAsia="zh-TW"/>
        </w:rPr>
        <w:t>T</w:t>
      </w:r>
      <w:r w:rsidR="009F718C" w:rsidRPr="001B6DDF">
        <w:t>orch</w:t>
      </w:r>
      <w:r w:rsidR="009F718C" w:rsidRPr="007E29C0">
        <w:rPr>
          <w:rFonts w:eastAsia="SimHei"/>
        </w:rPr>
        <w:t xml:space="preserve"> </w:t>
      </w:r>
      <w:r w:rsidRPr="007E29C0">
        <w:rPr>
          <w:rFonts w:eastAsia="SimHei"/>
        </w:rPr>
        <w:t>model easier to build, connect, optimize.</w:t>
      </w:r>
    </w:p>
    <w:p w14:paraId="146C40B6" w14:textId="5DD2B802" w:rsidR="004C0257" w:rsidRDefault="004C0257" w:rsidP="004C0257">
      <w:pPr>
        <w:pStyle w:val="3"/>
      </w:pPr>
      <w:r w:rsidRPr="004C0257">
        <w:t>6.4</w:t>
      </w:r>
      <w:r w:rsidR="001E1EF5">
        <w:rPr>
          <w:rFonts w:hint="eastAsia"/>
          <w:lang w:eastAsia="zh-TW"/>
        </w:rPr>
        <w:t xml:space="preserve"> </w:t>
      </w:r>
      <w:r w:rsidRPr="004C0257">
        <w:t>Rust</w:t>
      </w:r>
    </w:p>
    <w:p w14:paraId="6676E562" w14:textId="60C8D373" w:rsidR="004C0257" w:rsidRDefault="00E210A7" w:rsidP="00E210A7">
      <w:pPr>
        <w:ind w:left="720"/>
        <w:rPr>
          <w:rFonts w:eastAsia="SimHei"/>
        </w:rPr>
      </w:pPr>
      <w:r w:rsidRPr="00E210A7">
        <w:rPr>
          <w:rFonts w:eastAsia="SimHei"/>
        </w:rPr>
        <w:t>Rust is memory-efficient; it can power performance-critical services, run on embedded devices, and easily integrate with other languages. It is also memory-safety and thread-safety. Publish to the network would have more reliability by using Rust.</w:t>
      </w:r>
    </w:p>
    <w:p w14:paraId="53216234" w14:textId="6A13E6F5" w:rsidR="00E41BA0" w:rsidRDefault="00E41BA0" w:rsidP="00E41BA0">
      <w:pPr>
        <w:pStyle w:val="3"/>
      </w:pPr>
      <w:r w:rsidRPr="00E41BA0">
        <w:t>6.5</w:t>
      </w:r>
      <w:r w:rsidR="00524E49">
        <w:rPr>
          <w:rFonts w:hint="eastAsia"/>
          <w:lang w:eastAsia="zh-TW"/>
        </w:rPr>
        <w:t xml:space="preserve"> </w:t>
      </w:r>
      <w:r w:rsidRPr="00E41BA0">
        <w:t>Tauri</w:t>
      </w:r>
    </w:p>
    <w:p w14:paraId="359E3501" w14:textId="6EB2D01E" w:rsidR="00C9307C" w:rsidRDefault="007C536D" w:rsidP="00C9307C">
      <w:pPr>
        <w:ind w:left="720"/>
        <w:rPr>
          <w:rFonts w:eastAsia="SimHei"/>
        </w:rPr>
      </w:pPr>
      <w:r w:rsidRPr="007C536D">
        <w:rPr>
          <w:rFonts w:eastAsia="SimHei"/>
        </w:rPr>
        <w:t>Tauri is a framework for building tiny, blazingly fast binaries for all major desktop platforms. Developers can integrate any front-end framework that compiles to HTML, JS and CSS for building their user interface. The backend of the application is a rust-sourced binary with an API that the front-end can interact with.</w:t>
      </w:r>
    </w:p>
    <w:p w14:paraId="139D29AA" w14:textId="417B6353" w:rsidR="004D5362" w:rsidRPr="007C536D" w:rsidRDefault="004D5362" w:rsidP="004D5362">
      <w:pPr>
        <w:jc w:val="center"/>
        <w:rPr>
          <w:rFonts w:eastAsia="SimHei"/>
        </w:rPr>
      </w:pPr>
      <w:r>
        <w:rPr>
          <w:rFonts w:eastAsia="SimHei"/>
          <w:noProof/>
        </w:rPr>
        <w:drawing>
          <wp:inline distT="0" distB="0" distL="0" distR="0" wp14:anchorId="4A977CFD" wp14:editId="3D1AA010">
            <wp:extent cx="5158919" cy="141922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8" b="18755"/>
                    <a:stretch/>
                  </pic:blipFill>
                  <pic:spPr bwMode="auto">
                    <a:xfrm>
                      <a:off x="0" y="0"/>
                      <a:ext cx="5166925" cy="142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5362" w:rsidRPr="007C536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8980" w14:textId="77777777" w:rsidR="003851E8" w:rsidRDefault="003851E8">
      <w:pPr>
        <w:spacing w:before="0" w:after="0" w:line="240" w:lineRule="auto"/>
      </w:pPr>
      <w:r>
        <w:separator/>
      </w:r>
    </w:p>
    <w:p w14:paraId="144EF235" w14:textId="77777777" w:rsidR="003851E8" w:rsidRDefault="003851E8"/>
    <w:p w14:paraId="33AE94BA" w14:textId="77777777" w:rsidR="003851E8" w:rsidRDefault="003851E8"/>
  </w:endnote>
  <w:endnote w:type="continuationSeparator" w:id="0">
    <w:p w14:paraId="63C8C3F3" w14:textId="77777777" w:rsidR="003851E8" w:rsidRDefault="003851E8">
      <w:pPr>
        <w:spacing w:before="0" w:after="0" w:line="240" w:lineRule="auto"/>
      </w:pPr>
      <w:r>
        <w:continuationSeparator/>
      </w:r>
    </w:p>
    <w:p w14:paraId="28122D7A" w14:textId="77777777" w:rsidR="003851E8" w:rsidRDefault="003851E8"/>
    <w:p w14:paraId="5C675FE2" w14:textId="77777777" w:rsidR="003851E8" w:rsidRDefault="003851E8"/>
  </w:endnote>
  <w:endnote w:type="continuationNotice" w:id="1">
    <w:p w14:paraId="6CF7C2BE" w14:textId="77777777" w:rsidR="009F718C" w:rsidRDefault="009F718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F7D4" w14:textId="77777777" w:rsidR="00F25AB2" w:rsidRDefault="00F25AB2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867172"/>
      <w:docPartObj>
        <w:docPartGallery w:val="Page Numbers (Bottom of Page)"/>
        <w:docPartUnique/>
      </w:docPartObj>
    </w:sdtPr>
    <w:sdtEndPr/>
    <w:sdtContent>
      <w:p w14:paraId="2271B6F7" w14:textId="2B4C665E" w:rsidR="00B95A0D" w:rsidRDefault="00B95A0D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1453DC77" w14:textId="77777777" w:rsidR="001004BF" w:rsidRDefault="001004BF">
    <w:pPr>
      <w:pStyle w:val="a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8361166"/>
      <w:docPartObj>
        <w:docPartGallery w:val="Page Numbers (Bottom of Page)"/>
        <w:docPartUnique/>
      </w:docPartObj>
    </w:sdtPr>
    <w:sdtEndPr/>
    <w:sdtContent>
      <w:p w14:paraId="5B01DFCD" w14:textId="28E4CD8A" w:rsidR="00C92E50" w:rsidRDefault="00C92E50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49FDAA47" w14:textId="77777777" w:rsidR="00C92E50" w:rsidRDefault="00C92E50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30F82" w14:textId="77777777" w:rsidR="003851E8" w:rsidRDefault="003851E8">
      <w:pPr>
        <w:spacing w:before="0" w:after="0" w:line="240" w:lineRule="auto"/>
      </w:pPr>
      <w:r>
        <w:separator/>
      </w:r>
    </w:p>
    <w:p w14:paraId="67E6E789" w14:textId="77777777" w:rsidR="003851E8" w:rsidRDefault="003851E8"/>
    <w:p w14:paraId="204D4F88" w14:textId="77777777" w:rsidR="003851E8" w:rsidRDefault="003851E8"/>
  </w:footnote>
  <w:footnote w:type="continuationSeparator" w:id="0">
    <w:p w14:paraId="45330118" w14:textId="77777777" w:rsidR="003851E8" w:rsidRDefault="003851E8">
      <w:pPr>
        <w:spacing w:before="0" w:after="0" w:line="240" w:lineRule="auto"/>
      </w:pPr>
      <w:r>
        <w:continuationSeparator/>
      </w:r>
    </w:p>
    <w:p w14:paraId="50BDD28E" w14:textId="77777777" w:rsidR="003851E8" w:rsidRDefault="003851E8"/>
    <w:p w14:paraId="1D436D73" w14:textId="77777777" w:rsidR="003851E8" w:rsidRDefault="003851E8"/>
  </w:footnote>
  <w:footnote w:type="continuationNotice" w:id="1">
    <w:p w14:paraId="001EB2CB" w14:textId="77777777" w:rsidR="009F718C" w:rsidRDefault="009F718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5B45B" w14:textId="2B561A0D" w:rsidR="00CD4CC7" w:rsidRDefault="00220E98">
    <w:pPr>
      <w:pStyle w:val="a9"/>
    </w:pPr>
    <w:r>
      <w:rPr>
        <w:noProof/>
      </w:rPr>
      <w:pict w14:anchorId="21323F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0609704" o:spid="_x0000_s2050" type="#_x0000_t75" style="position:absolute;margin-left:0;margin-top:0;width:494.45pt;height:494.45pt;z-index:-251658239;mso-position-horizontal:center;mso-position-horizontal-relative:margin;mso-position-vertical:center;mso-position-vertical-relative:margin" o:allowincell="f">
          <v:imagedata r:id="rId1" o:title="圖片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47BF" w14:textId="1FAB0B15" w:rsidR="00CD4CC7" w:rsidRDefault="00220E98">
    <w:pPr>
      <w:pStyle w:val="a9"/>
    </w:pPr>
    <w:r>
      <w:rPr>
        <w:noProof/>
      </w:rPr>
      <w:pict w14:anchorId="7FD4E1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0609705" o:spid="_x0000_s2051" type="#_x0000_t75" style="position:absolute;margin-left:0;margin-top:0;width:494.45pt;height:494.45pt;z-index:-251658238;mso-position-horizontal:center;mso-position-horizontal-relative:margin;mso-position-vertical:center;mso-position-vertical-relative:margin" o:allowincell="f">
          <v:imagedata r:id="rId1" o:title="圖片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A306C" w14:textId="75C8CA27" w:rsidR="00CD4CC7" w:rsidRDefault="00220E98">
    <w:pPr>
      <w:pStyle w:val="a9"/>
    </w:pPr>
    <w:r>
      <w:rPr>
        <w:noProof/>
      </w:rPr>
      <w:pict w14:anchorId="33003D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0609703" o:spid="_x0000_s2049" type="#_x0000_t75" style="position:absolute;margin-left:0;margin-top:0;width:494.45pt;height:494.45pt;z-index:-251658240;mso-position-horizontal:center;mso-position-horizontal-relative:margin;mso-position-vertical:center;mso-position-vertical-relative:margin" o:allowincell="f">
          <v:imagedata r:id="rId1" o:title="圖片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600pt;height:600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9446A"/>
    <w:multiLevelType w:val="hybridMultilevel"/>
    <w:tmpl w:val="AAA287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C4B5103"/>
    <w:multiLevelType w:val="hybridMultilevel"/>
    <w:tmpl w:val="496C0270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B0429F5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61C5D"/>
    <w:multiLevelType w:val="hybridMultilevel"/>
    <w:tmpl w:val="01902E8E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8"/>
  </w:num>
  <w:num w:numId="4">
    <w:abstractNumId w:val="17"/>
  </w:num>
  <w:num w:numId="5">
    <w:abstractNumId w:val="16"/>
  </w:num>
  <w:num w:numId="6">
    <w:abstractNumId w:val="18"/>
  </w:num>
  <w:num w:numId="7">
    <w:abstractNumId w:val="11"/>
  </w:num>
  <w:num w:numId="8">
    <w:abstractNumId w:val="19"/>
  </w:num>
  <w:num w:numId="9">
    <w:abstractNumId w:val="12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0"/>
  </w:num>
  <w:num w:numId="22">
    <w:abstractNumId w:val="1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05B"/>
    <w:rsid w:val="0000795A"/>
    <w:rsid w:val="00031D9C"/>
    <w:rsid w:val="00035FF0"/>
    <w:rsid w:val="0005305B"/>
    <w:rsid w:val="00073DA0"/>
    <w:rsid w:val="001004BF"/>
    <w:rsid w:val="001068DE"/>
    <w:rsid w:val="001414F6"/>
    <w:rsid w:val="00164773"/>
    <w:rsid w:val="00165884"/>
    <w:rsid w:val="00192AAC"/>
    <w:rsid w:val="001B6DDF"/>
    <w:rsid w:val="001E1EF5"/>
    <w:rsid w:val="00217DB1"/>
    <w:rsid w:val="00220E98"/>
    <w:rsid w:val="00227DF5"/>
    <w:rsid w:val="002705DB"/>
    <w:rsid w:val="002A3549"/>
    <w:rsid w:val="002D22E0"/>
    <w:rsid w:val="003008EC"/>
    <w:rsid w:val="003112E5"/>
    <w:rsid w:val="00343DFA"/>
    <w:rsid w:val="003535FE"/>
    <w:rsid w:val="003544B2"/>
    <w:rsid w:val="00376554"/>
    <w:rsid w:val="003851E8"/>
    <w:rsid w:val="00446700"/>
    <w:rsid w:val="004A6D4C"/>
    <w:rsid w:val="004C0257"/>
    <w:rsid w:val="004C7A45"/>
    <w:rsid w:val="004D5362"/>
    <w:rsid w:val="00504D9A"/>
    <w:rsid w:val="00513716"/>
    <w:rsid w:val="00524E49"/>
    <w:rsid w:val="00526BDB"/>
    <w:rsid w:val="00556548"/>
    <w:rsid w:val="006716B5"/>
    <w:rsid w:val="006B5D42"/>
    <w:rsid w:val="006C365B"/>
    <w:rsid w:val="00705BFB"/>
    <w:rsid w:val="0075279C"/>
    <w:rsid w:val="007A050F"/>
    <w:rsid w:val="007C536D"/>
    <w:rsid w:val="007E1B6D"/>
    <w:rsid w:val="007E29C0"/>
    <w:rsid w:val="00807942"/>
    <w:rsid w:val="00894091"/>
    <w:rsid w:val="008D71CF"/>
    <w:rsid w:val="00943319"/>
    <w:rsid w:val="0096682F"/>
    <w:rsid w:val="009B2B06"/>
    <w:rsid w:val="009F5E2B"/>
    <w:rsid w:val="009F718C"/>
    <w:rsid w:val="00AE35C1"/>
    <w:rsid w:val="00B35360"/>
    <w:rsid w:val="00B71C13"/>
    <w:rsid w:val="00B95A0D"/>
    <w:rsid w:val="00BE6746"/>
    <w:rsid w:val="00C0694F"/>
    <w:rsid w:val="00C52FC2"/>
    <w:rsid w:val="00C92E50"/>
    <w:rsid w:val="00C9307C"/>
    <w:rsid w:val="00C95555"/>
    <w:rsid w:val="00CA3B95"/>
    <w:rsid w:val="00CD4CC7"/>
    <w:rsid w:val="00D4304F"/>
    <w:rsid w:val="00D651B9"/>
    <w:rsid w:val="00E04E95"/>
    <w:rsid w:val="00E210A7"/>
    <w:rsid w:val="00E41BA0"/>
    <w:rsid w:val="00E53907"/>
    <w:rsid w:val="00E62A2E"/>
    <w:rsid w:val="00E80BA8"/>
    <w:rsid w:val="00EC0F68"/>
    <w:rsid w:val="00EC5313"/>
    <w:rsid w:val="00EC726B"/>
    <w:rsid w:val="00F02AAC"/>
    <w:rsid w:val="00F25AB2"/>
    <w:rsid w:val="00F4556D"/>
    <w:rsid w:val="00F8171D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255B7482"/>
  <w15:chartTrackingRefBased/>
  <w15:docId w15:val="{867A6F7D-D72C-4167-8036-A4E7058E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zh-CN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D4CC7"/>
    <w:rPr>
      <w:color w:val="595959" w:themeColor="text1" w:themeTint="A6"/>
    </w:rPr>
  </w:style>
  <w:style w:type="paragraph" w:styleId="1">
    <w:name w:val="heading 1"/>
    <w:basedOn w:val="a1"/>
    <w:link w:val="10"/>
    <w:uiPriority w:val="9"/>
    <w:qFormat/>
    <w:rsid w:val="00CD4CC7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0"/>
    <w:uiPriority w:val="9"/>
    <w:unhideWhenUsed/>
    <w:qFormat/>
    <w:rsid w:val="00CD4CC7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D4CC7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D4CC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D4CC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D4C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D4CC7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D4CC7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D4CC7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a6"/>
    <w:uiPriority w:val="10"/>
    <w:unhideWhenUsed/>
    <w:qFormat/>
    <w:rsid w:val="00CD4CC7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a6">
    <w:name w:val="標題 字元"/>
    <w:basedOn w:val="a2"/>
    <w:link w:val="a5"/>
    <w:uiPriority w:val="10"/>
    <w:rsid w:val="00CD4CC7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7">
    <w:name w:val="Subtitle"/>
    <w:basedOn w:val="a1"/>
    <w:next w:val="a1"/>
    <w:link w:val="a8"/>
    <w:uiPriority w:val="11"/>
    <w:unhideWhenUsed/>
    <w:qFormat/>
    <w:rsid w:val="00CD4CC7"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0">
    <w:name w:val="標題 1 字元"/>
    <w:basedOn w:val="a2"/>
    <w:link w:val="1"/>
    <w:uiPriority w:val="9"/>
    <w:rsid w:val="00CD4CC7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0">
    <w:name w:val="標題 2 字元"/>
    <w:basedOn w:val="a2"/>
    <w:link w:val="2"/>
    <w:uiPriority w:val="9"/>
    <w:rsid w:val="00CD4CC7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rsid w:val="00CD4CC7"/>
    <w:pPr>
      <w:numPr>
        <w:numId w:val="22"/>
      </w:numPr>
      <w:contextualSpacing/>
    </w:pPr>
  </w:style>
  <w:style w:type="paragraph" w:styleId="a9">
    <w:name w:val="header"/>
    <w:basedOn w:val="a1"/>
    <w:link w:val="aa"/>
    <w:uiPriority w:val="99"/>
    <w:unhideWhenUsed/>
    <w:pPr>
      <w:spacing w:before="0" w:after="0" w:line="240" w:lineRule="auto"/>
    </w:pPr>
  </w:style>
  <w:style w:type="character" w:customStyle="1" w:styleId="aa">
    <w:name w:val="頁首 字元"/>
    <w:basedOn w:val="a2"/>
    <w:link w:val="a9"/>
    <w:uiPriority w:val="99"/>
  </w:style>
  <w:style w:type="paragraph" w:styleId="ab">
    <w:name w:val="Intense Quote"/>
    <w:basedOn w:val="a1"/>
    <w:next w:val="a1"/>
    <w:link w:val="ac"/>
    <w:uiPriority w:val="30"/>
    <w:unhideWhenUsed/>
    <w:qFormat/>
    <w:rsid w:val="00CD4CC7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name w:val="商務文件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a8">
    <w:name w:val="副標題 字元"/>
    <w:basedOn w:val="a2"/>
    <w:link w:val="a7"/>
    <w:uiPriority w:val="11"/>
    <w:rsid w:val="00CD4CC7"/>
    <w:rPr>
      <w:caps/>
      <w:color w:val="595959" w:themeColor="text1" w:themeTint="A6"/>
      <w:sz w:val="40"/>
      <w:szCs w:val="22"/>
    </w:rPr>
  </w:style>
  <w:style w:type="character" w:customStyle="1" w:styleId="70">
    <w:name w:val="標題 7 字元"/>
    <w:basedOn w:val="a2"/>
    <w:link w:val="7"/>
    <w:uiPriority w:val="9"/>
    <w:semiHidden/>
    <w:rsid w:val="00CD4CC7"/>
    <w:rPr>
      <w:rFonts w:asciiTheme="majorHAnsi" w:eastAsiaTheme="majorEastAsia" w:hAnsiTheme="majorHAnsi" w:cstheme="majorBidi"/>
      <w:i/>
      <w:iCs/>
      <w:color w:val="595959" w:themeColor="text1" w:themeTint="A6"/>
      <w:spacing w:val="14"/>
    </w:rPr>
  </w:style>
  <w:style w:type="character" w:customStyle="1" w:styleId="80">
    <w:name w:val="標題 8 字元"/>
    <w:basedOn w:val="a2"/>
    <w:link w:val="8"/>
    <w:uiPriority w:val="9"/>
    <w:semiHidden/>
    <w:rsid w:val="00CD4CC7"/>
    <w:rPr>
      <w:rFonts w:asciiTheme="majorHAnsi" w:eastAsiaTheme="majorEastAsia" w:hAnsiTheme="majorHAnsi" w:cstheme="majorBidi"/>
      <w:color w:val="595959" w:themeColor="text1" w:themeTint="A6"/>
      <w:spacing w:val="14"/>
      <w:sz w:val="26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CD4CC7"/>
    <w:rPr>
      <w:rFonts w:asciiTheme="majorHAnsi" w:eastAsiaTheme="majorEastAsia" w:hAnsiTheme="majorHAnsi" w:cstheme="majorBidi"/>
      <w:i/>
      <w:iCs/>
      <w:color w:val="595959" w:themeColor="text1" w:themeTint="A6"/>
      <w:spacing w:val="14"/>
      <w:sz w:val="26"/>
      <w:szCs w:val="21"/>
    </w:rPr>
  </w:style>
  <w:style w:type="character" w:styleId="af">
    <w:name w:val="Subtle Emphasis"/>
    <w:basedOn w:val="a2"/>
    <w:uiPriority w:val="19"/>
    <w:unhideWhenUsed/>
    <w:qFormat/>
    <w:rsid w:val="00CD4CC7"/>
    <w:rPr>
      <w:i/>
      <w:iCs/>
      <w:color w:val="0072C6" w:themeColor="accent1"/>
    </w:rPr>
  </w:style>
  <w:style w:type="character" w:styleId="af0">
    <w:name w:val="Emphasis"/>
    <w:basedOn w:val="a2"/>
    <w:uiPriority w:val="20"/>
    <w:unhideWhenUsed/>
    <w:qFormat/>
    <w:rsid w:val="00CD4CC7"/>
    <w:rPr>
      <w:i/>
      <w:iCs/>
      <w:color w:val="8A4203" w:themeColor="accent2" w:themeShade="80"/>
    </w:rPr>
  </w:style>
  <w:style w:type="character" w:styleId="af1">
    <w:name w:val="Intense Emphasis"/>
    <w:basedOn w:val="a2"/>
    <w:uiPriority w:val="21"/>
    <w:unhideWhenUsed/>
    <w:qFormat/>
    <w:rsid w:val="00CD4CC7"/>
    <w:rPr>
      <w:b/>
      <w:i/>
      <w:iCs/>
      <w:color w:val="8A4203" w:themeColor="accent2" w:themeShade="80"/>
    </w:rPr>
  </w:style>
  <w:style w:type="character" w:styleId="af2">
    <w:name w:val="Strong"/>
    <w:basedOn w:val="a2"/>
    <w:uiPriority w:val="22"/>
    <w:unhideWhenUsed/>
    <w:qFormat/>
    <w:rsid w:val="00CD4CC7"/>
    <w:rPr>
      <w:b/>
      <w:bCs/>
      <w:color w:val="0072C6" w:themeColor="accent1"/>
    </w:rPr>
  </w:style>
  <w:style w:type="character" w:styleId="af3">
    <w:name w:val="Subtle Reference"/>
    <w:basedOn w:val="a2"/>
    <w:uiPriority w:val="31"/>
    <w:unhideWhenUsed/>
    <w:qFormat/>
    <w:rsid w:val="00CD4CC7"/>
    <w:rPr>
      <w:i/>
      <w:caps/>
      <w:smallCaps w:val="0"/>
      <w:color w:val="0072C6" w:themeColor="accent1"/>
    </w:rPr>
  </w:style>
  <w:style w:type="character" w:styleId="af4">
    <w:name w:val="Intense Reference"/>
    <w:basedOn w:val="a2"/>
    <w:uiPriority w:val="32"/>
    <w:unhideWhenUsed/>
    <w:qFormat/>
    <w:rsid w:val="00CD4CC7"/>
    <w:rPr>
      <w:b/>
      <w:bCs/>
      <w:i/>
      <w:caps/>
      <w:smallCaps w:val="0"/>
      <w:color w:val="0072C6" w:themeColor="accent1"/>
      <w:spacing w:val="0"/>
    </w:rPr>
  </w:style>
  <w:style w:type="character" w:styleId="af5">
    <w:name w:val="Book Title"/>
    <w:basedOn w:val="a2"/>
    <w:uiPriority w:val="33"/>
    <w:unhideWhenUsed/>
    <w:qFormat/>
    <w:rsid w:val="00CD4CC7"/>
    <w:rPr>
      <w:b w:val="0"/>
      <w:bCs/>
      <w:i w:val="0"/>
      <w:iCs/>
      <w:color w:val="0072C6" w:themeColor="accent1"/>
      <w:spacing w:val="0"/>
      <w:u w:val="single"/>
    </w:rPr>
  </w:style>
  <w:style w:type="paragraph" w:styleId="af6">
    <w:name w:val="caption"/>
    <w:basedOn w:val="a1"/>
    <w:next w:val="a1"/>
    <w:uiPriority w:val="35"/>
    <w:semiHidden/>
    <w:unhideWhenUsed/>
    <w:qFormat/>
    <w:rsid w:val="00CD4CC7"/>
    <w:pPr>
      <w:spacing w:after="200" w:line="240" w:lineRule="auto"/>
    </w:pPr>
    <w:rPr>
      <w:i/>
      <w:iCs/>
      <w:sz w:val="22"/>
      <w:szCs w:val="18"/>
    </w:rPr>
  </w:style>
  <w:style w:type="paragraph" w:styleId="af7">
    <w:name w:val="TOC Heading"/>
    <w:basedOn w:val="1"/>
    <w:next w:val="a1"/>
    <w:uiPriority w:val="39"/>
    <w:semiHidden/>
    <w:unhideWhenUsed/>
    <w:qFormat/>
    <w:rsid w:val="00CD4CC7"/>
    <w:pPr>
      <w:spacing w:after="0" w:line="360" w:lineRule="auto"/>
      <w:outlineLvl w:val="9"/>
    </w:pPr>
    <w:rPr>
      <w:sz w:val="84"/>
    </w:rPr>
  </w:style>
  <w:style w:type="character" w:styleId="af8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9">
    <w:name w:val="footer"/>
    <w:basedOn w:val="a1"/>
    <w:link w:val="afa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afa">
    <w:name w:val="頁尾 字元"/>
    <w:basedOn w:val="a2"/>
    <w:link w:val="af9"/>
    <w:uiPriority w:val="99"/>
    <w:rPr>
      <w:color w:val="FFFFFF" w:themeColor="background1"/>
      <w:shd w:val="clear" w:color="auto" w:fill="0072C6" w:themeFill="accent1"/>
    </w:rPr>
  </w:style>
  <w:style w:type="paragraph" w:styleId="afb">
    <w:name w:val="Quote"/>
    <w:basedOn w:val="a1"/>
    <w:next w:val="a1"/>
    <w:link w:val="afc"/>
    <w:uiPriority w:val="29"/>
    <w:unhideWhenUsed/>
    <w:qFormat/>
    <w:rsid w:val="00CD4CC7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afc">
    <w:name w:val="引文 字元"/>
    <w:basedOn w:val="a2"/>
    <w:link w:val="afb"/>
    <w:uiPriority w:val="29"/>
    <w:rsid w:val="00CD4CC7"/>
    <w:rPr>
      <w:rFonts w:asciiTheme="majorHAnsi" w:hAnsiTheme="majorHAnsi"/>
      <w:i/>
      <w:iCs/>
      <w:color w:val="0072C6" w:themeColor="accent1"/>
      <w:sz w:val="40"/>
    </w:rPr>
  </w:style>
  <w:style w:type="character" w:customStyle="1" w:styleId="ac">
    <w:name w:val="鮮明引文 字元"/>
    <w:basedOn w:val="a2"/>
    <w:link w:val="ab"/>
    <w:uiPriority w:val="30"/>
    <w:rsid w:val="00CD4CC7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0">
    <w:name w:val="標題 3 字元"/>
    <w:basedOn w:val="a2"/>
    <w:link w:val="3"/>
    <w:uiPriority w:val="9"/>
    <w:rsid w:val="00CD4CC7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rsid w:val="00CD4CC7"/>
    <w:pPr>
      <w:numPr>
        <w:numId w:val="23"/>
      </w:numPr>
      <w:contextualSpacing/>
    </w:pPr>
  </w:style>
  <w:style w:type="character" w:customStyle="1" w:styleId="60">
    <w:name w:val="標題 6 字元"/>
    <w:basedOn w:val="a2"/>
    <w:link w:val="6"/>
    <w:uiPriority w:val="9"/>
    <w:semiHidden/>
    <w:rsid w:val="00CD4CC7"/>
    <w:rPr>
      <w:rFonts w:asciiTheme="majorHAnsi" w:eastAsiaTheme="majorEastAsia" w:hAnsiTheme="majorHAnsi" w:cstheme="majorBidi"/>
      <w:color w:val="0072C6" w:themeColor="accent1"/>
    </w:rPr>
  </w:style>
  <w:style w:type="paragraph" w:styleId="afd">
    <w:name w:val="Balloon Text"/>
    <w:basedOn w:val="a1"/>
    <w:link w:val="afe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e">
    <w:name w:val="註解方塊文字 字元"/>
    <w:basedOn w:val="a2"/>
    <w:link w:val="afd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2">
    <w:name w:val="本文 3 字元"/>
    <w:basedOn w:val="a2"/>
    <w:link w:val="31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f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FB431B"/>
    <w:pPr>
      <w:spacing w:line="240" w:lineRule="auto"/>
    </w:pPr>
    <w:rPr>
      <w:sz w:val="22"/>
    </w:rPr>
  </w:style>
  <w:style w:type="character" w:customStyle="1" w:styleId="aff1">
    <w:name w:val="註解文字 字元"/>
    <w:basedOn w:val="a2"/>
    <w:link w:val="aff0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B431B"/>
    <w:rPr>
      <w:b/>
      <w:bCs/>
    </w:rPr>
  </w:style>
  <w:style w:type="character" w:customStyle="1" w:styleId="aff3">
    <w:name w:val="註解主旨 字元"/>
    <w:basedOn w:val="aff1"/>
    <w:link w:val="aff2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f4">
    <w:name w:val="Document Map"/>
    <w:basedOn w:val="a1"/>
    <w:link w:val="aff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5">
    <w:name w:val="文件引導模式 字元"/>
    <w:basedOn w:val="a2"/>
    <w:link w:val="aff4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f6">
    <w:name w:val="endnote text"/>
    <w:basedOn w:val="a1"/>
    <w:link w:val="aff7"/>
    <w:uiPriority w:val="99"/>
    <w:semiHidden/>
    <w:unhideWhenUsed/>
    <w:rsid w:val="00FB431B"/>
    <w:pPr>
      <w:spacing w:before="0" w:after="0" w:line="240" w:lineRule="auto"/>
    </w:pPr>
    <w:rPr>
      <w:sz w:val="22"/>
    </w:rPr>
  </w:style>
  <w:style w:type="character" w:customStyle="1" w:styleId="aff7">
    <w:name w:val="章節附註文字 字元"/>
    <w:basedOn w:val="a2"/>
    <w:link w:val="aff6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f8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</w:rPr>
  </w:style>
  <w:style w:type="paragraph" w:styleId="aff9">
    <w:name w:val="footnote text"/>
    <w:basedOn w:val="a1"/>
    <w:link w:val="affa"/>
    <w:uiPriority w:val="99"/>
    <w:semiHidden/>
    <w:unhideWhenUsed/>
    <w:rsid w:val="00FB431B"/>
    <w:pPr>
      <w:spacing w:before="0" w:after="0" w:line="240" w:lineRule="auto"/>
    </w:pPr>
    <w:rPr>
      <w:sz w:val="22"/>
    </w:rPr>
  </w:style>
  <w:style w:type="character" w:customStyle="1" w:styleId="affa">
    <w:name w:val="註腳文字 字元"/>
    <w:basedOn w:val="a2"/>
    <w:link w:val="aff9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</w:rPr>
  </w:style>
  <w:style w:type="character" w:customStyle="1" w:styleId="HTML2">
    <w:name w:val="HTML 預設格式 字元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fb">
    <w:name w:val="macro"/>
    <w:link w:val="affc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</w:rPr>
  </w:style>
  <w:style w:type="character" w:customStyle="1" w:styleId="affc">
    <w:name w:val="巨集文字 字元"/>
    <w:basedOn w:val="a2"/>
    <w:link w:val="affb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d">
    <w:name w:val="Plain Text"/>
    <w:basedOn w:val="a1"/>
    <w:link w:val="affe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affe">
    <w:name w:val="純文字 字元"/>
    <w:basedOn w:val="a2"/>
    <w:link w:val="affd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3">
    <w:name w:val="Body Text Indent 3"/>
    <w:basedOn w:val="a1"/>
    <w:link w:val="34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4">
    <w:name w:val="本文縮排 3 字元"/>
    <w:basedOn w:val="a2"/>
    <w:link w:val="33"/>
    <w:uiPriority w:val="99"/>
    <w:semiHidden/>
    <w:rsid w:val="00EC0F68"/>
    <w:rPr>
      <w:color w:val="595959" w:themeColor="text1" w:themeTint="A6"/>
      <w:sz w:val="22"/>
      <w:szCs w:val="16"/>
    </w:rPr>
  </w:style>
  <w:style w:type="character" w:customStyle="1" w:styleId="40">
    <w:name w:val="標題 4 字元"/>
    <w:basedOn w:val="a2"/>
    <w:link w:val="4"/>
    <w:uiPriority w:val="9"/>
    <w:semiHidden/>
    <w:rsid w:val="00CD4CC7"/>
    <w:rPr>
      <w:rFonts w:asciiTheme="majorHAnsi" w:eastAsiaTheme="majorEastAsia" w:hAnsiTheme="majorHAnsi" w:cstheme="majorBidi"/>
      <w:color w:val="595959" w:themeColor="text1" w:themeTint="A6"/>
      <w:sz w:val="36"/>
      <w:szCs w:val="36"/>
    </w:rPr>
  </w:style>
  <w:style w:type="character" w:customStyle="1" w:styleId="50">
    <w:name w:val="標題 5 字元"/>
    <w:basedOn w:val="a2"/>
    <w:link w:val="5"/>
    <w:uiPriority w:val="9"/>
    <w:semiHidden/>
    <w:rsid w:val="00CD4CC7"/>
    <w:rPr>
      <w:rFonts w:asciiTheme="majorHAnsi" w:eastAsiaTheme="majorEastAsia" w:hAnsiTheme="majorHAnsi" w:cstheme="majorBidi"/>
      <w:b/>
      <w:bCs/>
      <w:color w:val="595959" w:themeColor="text1" w:themeTint="A6"/>
      <w:sz w:val="36"/>
      <w:szCs w:val="36"/>
    </w:rPr>
  </w:style>
  <w:style w:type="paragraph" w:styleId="afff">
    <w:name w:val="No Spacing"/>
    <w:uiPriority w:val="1"/>
    <w:semiHidden/>
    <w:unhideWhenUsed/>
    <w:qFormat/>
    <w:rsid w:val="00CD4CC7"/>
    <w:pPr>
      <w:spacing w:before="0" w:after="0" w:line="240" w:lineRule="auto"/>
    </w:pPr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9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kai\AppData\Roaming\Microsoft\Templates\&#21830;&#21209;&#25991;&#20214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3073D-F63B-4535-BFAA-2CDE2C0B1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商務文件.dotx</Template>
  <TotalTime>84</TotalTime>
  <Pages>4</Pages>
  <Words>527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 Yen</dc:creator>
  <cp:keywords/>
  <dc:description/>
  <cp:lastModifiedBy>Mikai Yen</cp:lastModifiedBy>
  <cp:revision>59</cp:revision>
  <dcterms:created xsi:type="dcterms:W3CDTF">2022-12-03T07:28:00Z</dcterms:created>
  <dcterms:modified xsi:type="dcterms:W3CDTF">2022-12-03T09:19:00Z</dcterms:modified>
</cp:coreProperties>
</file>